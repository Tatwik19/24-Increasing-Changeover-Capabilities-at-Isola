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FA2C43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53815" cy="2130425"/>
                  <wp:effectExtent l="0" t="0" r="0" b="3175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13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FA2C43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100_Y-AXIS-ASSEMBLY</w:t>
                  </w:r>
                </w:p>
                <w:p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:rsidR="00B77317" w:rsidRPr="00CD1539" w:rsidRDefault="00FA2C43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Thursday, 16 March, 2023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:rsidR="00B77317" w:rsidRPr="00CD1539" w:rsidRDefault="00FA2C43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Y-AXIS</w:t>
                  </w:r>
                </w:p>
                <w:p w:rsidR="00B77317" w:rsidRPr="006A441F" w:rsidRDefault="00FA2C43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FA2C43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:rsidR="00FA2C43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29865458" w:history="1">
                        <w:r w:rsidR="00FA2C43" w:rsidRPr="007F7916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FA2C43">
                          <w:rPr>
                            <w:noProof/>
                            <w:webHidden/>
                          </w:rPr>
                          <w:tab/>
                        </w:r>
                        <w:r w:rsidR="00FA2C43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FA2C43">
                          <w:rPr>
                            <w:noProof/>
                            <w:webHidden/>
                          </w:rPr>
                          <w:instrText xml:space="preserve"> PAGEREF _Toc129865458 \h </w:instrText>
                        </w:r>
                        <w:r w:rsidR="00FA2C43">
                          <w:rPr>
                            <w:noProof/>
                            <w:webHidden/>
                          </w:rPr>
                        </w:r>
                        <w:r w:rsidR="00FA2C43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FA2C43">
                          <w:rPr>
                            <w:noProof/>
                            <w:webHidden/>
                          </w:rPr>
                          <w:t>1</w:t>
                        </w:r>
                        <w:r w:rsidR="00FA2C43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FA2C43" w:rsidRDefault="00FA2C4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29865459" w:history="1">
                        <w:r w:rsidRPr="007F7916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_Toc129865459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FA2C43" w:rsidRDefault="00FA2C4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29865460" w:history="1">
                        <w:r w:rsidRPr="007F7916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_Toc129865460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FA2C43" w:rsidRDefault="00FA2C4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29865461" w:history="1">
                        <w:r w:rsidRPr="007F7916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_Toc129865461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FA2C43" w:rsidRDefault="00FA2C4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29865462" w:history="1">
                        <w:r w:rsidRPr="007F7916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_Toc129865462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FA2C43" w:rsidRDefault="00FA2C4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29865463" w:history="1">
                        <w:r w:rsidRPr="007F7916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_Toc129865463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FA2C43" w:rsidRDefault="00FA2C4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29865464" w:history="1">
                        <w:r w:rsidRPr="007F7916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_Toc129865464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FA2C43" w:rsidRDefault="00FA2C4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29865465" w:history="1">
                        <w:r w:rsidRPr="007F7916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_Toc129865465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FA2C43" w:rsidRDefault="00FA2C4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29865466" w:history="1">
                        <w:r w:rsidRPr="007F7916">
                          <w:rPr>
                            <w:rStyle w:val="Hyperlink"/>
                            <w:noProof/>
                          </w:rPr>
                          <w:t>Interaction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_Toc129865466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FA2C43" w:rsidRDefault="00FA2C4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29865467" w:history="1">
                        <w:r w:rsidRPr="007F7916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_Toc129865467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FA2C43" w:rsidRDefault="00FA2C4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29865468" w:history="1">
                        <w:r w:rsidRPr="007F7916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_Toc129865468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FA2C43" w:rsidRDefault="00FA2C4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29865469" w:history="1">
                        <w:r w:rsidRPr="007F7916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_Toc129865469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FA2C43" w:rsidRDefault="00FA2C4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29865470" w:history="1">
                        <w:r w:rsidRPr="007F7916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_Toc129865470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FA2C43" w:rsidRDefault="00FA2C4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29865471" w:history="1">
                        <w:r w:rsidRPr="007F7916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_Toc129865471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FA2C43" w:rsidRDefault="00FA2C4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29865472" w:history="1">
                        <w:r w:rsidRPr="007F7916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_Toc129865472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FA2C43" w:rsidRDefault="00FA2C43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29865473" w:history="1">
                        <w:r w:rsidRPr="007F7916">
                          <w:rPr>
                            <w:rStyle w:val="Hyperlink"/>
                            <w:noProof/>
                          </w:rPr>
                          <w:t>Appendix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_Toc129865473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FA2C43" w:rsidP="00C27B5D">
            <w:pPr>
              <w:pStyle w:val="Heading1"/>
            </w:pPr>
            <w:bookmarkStart w:id="0" w:name="_Toc129865458"/>
            <w:r>
              <w:t>Description</w:t>
            </w:r>
            <w:bookmarkEnd w:id="0"/>
          </w:p>
          <w:p w:rsidR="00F448BC" w:rsidRPr="00E65D6E" w:rsidRDefault="00FA2C43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OC3"/>
            </w:pPr>
          </w:p>
        </w:tc>
      </w:tr>
    </w:tbl>
    <w:p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FA2C43" w:rsidP="00343025">
            <w:pPr>
              <w:pStyle w:val="Heading1"/>
            </w:pPr>
            <w:bookmarkStart w:id="1" w:name="_Toc243733140"/>
            <w:bookmarkStart w:id="2" w:name="_Toc245020107"/>
            <w:bookmarkStart w:id="3" w:name="_Toc245020139"/>
            <w:bookmarkStart w:id="4" w:name="_Toc129865459"/>
            <w:r>
              <w:lastRenderedPageBreak/>
              <w:t>Assumptions</w:t>
            </w:r>
            <w:bookmarkEnd w:id="4"/>
          </w:p>
          <w:p w:rsidR="00A96F2C" w:rsidRDefault="00A96F2C" w:rsidP="00A96F2C"/>
        </w:tc>
      </w:tr>
    </w:tbl>
    <w:p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FA2C43" w:rsidP="00FF408C">
            <w:pPr>
              <w:pStyle w:val="Heading1"/>
            </w:pPr>
            <w:bookmarkStart w:id="5" w:name="_Toc129865460"/>
            <w:r>
              <w:lastRenderedPageBreak/>
              <w:t>Model Information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FA2C43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lastRenderedPageBreak/>
                          <w:drawing>
                            <wp:inline distT="0" distB="0" distL="0" distR="0">
                              <wp:extent cx="5349240" cy="3419475"/>
                              <wp:effectExtent l="0" t="0" r="3810" b="9525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4194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FA2C43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100_Y-AXIS-ASSEMBLY</w:t>
                  </w:r>
                </w:p>
                <w:p w:rsidR="00C16188" w:rsidRDefault="00FA2C43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FA2C43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FA2C43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FA2C4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FA2C4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FA2C4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Cut-Extrude6</w:t>
                  </w:r>
                </w:p>
                <w:p w:rsidR="00FA2C43" w:rsidRPr="0044448A" w:rsidRDefault="00FA2C43" w:rsidP="001E24F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98855"/>
                        <wp:effectExtent l="0" t="0" r="0" b="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Mass:8.74379 kg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Volume:0.001121 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Density:7,800 kg/m^3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Weight:85.6891 N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C:\Users\tatwi\Documents\GitHub\24-Increasing-Changeover-Capabilities-at-Isola\117_Y-AXIS_HOOK.SLDPRT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16 12:23:02 2023</w:t>
                  </w:r>
                </w:p>
              </w:tc>
            </w:tr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Cut-Extrude6</w:t>
                  </w:r>
                </w:p>
                <w:p w:rsidR="00FA2C43" w:rsidRPr="0044448A" w:rsidRDefault="00FA2C43" w:rsidP="001E24F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98855"/>
                        <wp:effectExtent l="0" t="0" r="0" b="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Mass:8.74379 kg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Volume:0.001121 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Density:7,800 kg/m^3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Weight:85.6891 N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C:\Users\tatwi\Documents\GitHub\24-Increasing-Changeover-Capabilities-at-Isola\117_Y-AXIS_HOOK.SLDPRT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16 12:23:02 2023</w:t>
                  </w:r>
                </w:p>
              </w:tc>
            </w:tr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Revolve1</w:t>
                  </w:r>
                </w:p>
                <w:p w:rsidR="00FA2C43" w:rsidRPr="0044448A" w:rsidRDefault="00FA2C43" w:rsidP="001E24F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98855"/>
                        <wp:effectExtent l="0" t="0" r="0" b="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Mass:0.00509185 kg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Volume:6.47818e-07 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Density:7,860 kg/m^3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Weight:0.0499002 N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C:\Users\tatwi\Documents\GitHub\24-Increasing-Changeover-Capabilities-at-Isola\118_Y-AXIS_BEARING.SLDPRT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16 12:23:02 2023</w:t>
                  </w:r>
                </w:p>
              </w:tc>
            </w:tr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Revolve1</w:t>
                  </w:r>
                </w:p>
                <w:p w:rsidR="00FA2C43" w:rsidRPr="0044448A" w:rsidRDefault="00FA2C43" w:rsidP="001E24F3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1562735" cy="998855"/>
                        <wp:effectExtent l="0" t="0" r="0" b="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Mass:0.00509185 kg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Volume:6.47818e-07 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Density:7,860 kg/m^3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Weight:0.0499002 N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C:\Users\tatwi\Documents\GitHub\24-Increasing-Changeover-Capabilities-</w:t>
                  </w: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at-Isola\118_Y-AXIS_BEARING.SLDPRT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16 12:23:02 2023</w:t>
                  </w:r>
                </w:p>
              </w:tc>
            </w:tr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Boss-Extrude1</w:t>
                  </w:r>
                </w:p>
                <w:p w:rsidR="00FA2C43" w:rsidRPr="0044448A" w:rsidRDefault="00FA2C43" w:rsidP="001E24F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98855"/>
                        <wp:effectExtent l="0" t="0" r="0" b="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Mass:0.00888945 kg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Volume:1.13097e-06 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Density:7,860 kg/m^3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Weight:0.0871166 N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C:\Users\tatwi\Documents\GitHub\24-Increasing-Changeover-Capabilities-at-Isola\119_Y-AXIS-DOWEL.SLDPRT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16 12:23:02 2023</w:t>
                  </w:r>
                </w:p>
              </w:tc>
            </w:tr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:rsidR="00FA2C43" w:rsidRPr="0044448A" w:rsidRDefault="00FA2C43" w:rsidP="001E24F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98855"/>
                        <wp:effectExtent l="0" t="0" r="0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Mass:0.00888945 kg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Volume:1.13097e-06 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Density:7,860 kg/m^3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Weight:0.0871166 N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C:\Users\tatwi\Documents\GitHub\24-Increasing-Changeover-Capabilities-at-Isola\119_Y-AXIS-DOWEL.SLDPRT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16 12:23:02 2023</w:t>
                  </w:r>
                </w:p>
              </w:tc>
            </w:tr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Mirror4</w:t>
                  </w:r>
                </w:p>
                <w:p w:rsidR="00FA2C43" w:rsidRPr="0044448A" w:rsidRDefault="00FA2C43" w:rsidP="001E24F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98855"/>
                        <wp:effectExtent l="0" t="0" r="0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Mass:28.91 kg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Volume:0.00367811 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Density:7,860 kg/m^3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Weight:283.318 N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C:\Users\tatwi\Documents\GitHub\24-Increasing-Changeover-Capabilities-at-Isola\121_Y-AXIS_BASE.SLDPRT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16 12:23:02 2023</w:t>
                  </w:r>
                </w:p>
              </w:tc>
            </w:tr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CBORE for M4 Hex Head Machine Screw2</w:t>
                  </w:r>
                </w:p>
                <w:p w:rsidR="00FA2C43" w:rsidRPr="0044448A" w:rsidRDefault="00FA2C43" w:rsidP="001E24F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98855"/>
                        <wp:effectExtent l="0" t="0" r="0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Mass:0.246985 kg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Volume:3.1423e-05 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Density:7,860 kg/m^3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Weight:2.42045 N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C:\Users\tatwi\Documents\GitHub\24-Increasing-Changeover-Capabilities-at-Isola\122-Y-AXIS_L_BRACKET.SLDPRT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16 12:23:02 2023</w:t>
                  </w:r>
                </w:p>
              </w:tc>
            </w:tr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CBORE for M4 Hex Head Machine Screw2</w:t>
                  </w:r>
                </w:p>
                <w:p w:rsidR="00FA2C43" w:rsidRPr="0044448A" w:rsidRDefault="00FA2C43" w:rsidP="001E24F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98855"/>
                        <wp:effectExtent l="0" t="0" r="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Mass:0.246985 kg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Volume:3.1423e-05 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Density:7,860 kg/m^3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Weight:2.42045 N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C:\Users\tatwi\Documents\GitHub\24-Increasing-Changeover-Capabilities-at-Isola\122-Y-AXIS_L_BRACKET.SLDPRT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16 12:23:02 2023</w:t>
                  </w:r>
                </w:p>
              </w:tc>
            </w:tr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CBORE for M4 Hex Head Machine Screw2</w:t>
                  </w:r>
                </w:p>
                <w:p w:rsidR="00FA2C43" w:rsidRPr="0044448A" w:rsidRDefault="00FA2C43" w:rsidP="001E24F3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1562735" cy="998855"/>
                        <wp:effectExtent l="0" t="0" r="0" b="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Mass:0.246985 kg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Volume:3.1423e-05 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Density:7,860 kg/m^3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Weight:2.42045 N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C:\Users\tatwi\Documents\GitHub\24-Increasing-Changeover-Capabilities-at-Isola\122-Y-AXIS_L_BRACKET.SLDPRT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16 12:23:02 2023</w:t>
                  </w:r>
                </w:p>
              </w:tc>
            </w:tr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CBORE for M4 Hex Head Machine Screw2</w:t>
                  </w:r>
                </w:p>
                <w:p w:rsidR="00FA2C43" w:rsidRPr="0044448A" w:rsidRDefault="00FA2C43" w:rsidP="001E24F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98855"/>
                        <wp:effectExtent l="0" t="0" r="0" b="0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Mass:0.246985 kg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Volume:3.1423e-05 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Density:7,860 kg/m^3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Weight:2.42045 N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C:\Users\tatwi\Documents\GitHub\24-Increasing-Changeover-Capabilities-at-Isola\122-Y-AXIS_L_BRACKET.SLDPRT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16 12:23:02 2023</w:t>
                  </w:r>
                </w:p>
              </w:tc>
            </w:tr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CBORE for M4 Hex Head Machine Screw2</w:t>
                  </w:r>
                </w:p>
                <w:p w:rsidR="00FA2C43" w:rsidRPr="0044448A" w:rsidRDefault="00FA2C43" w:rsidP="001E24F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98855"/>
                        <wp:effectExtent l="0" t="0" r="0" b="0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Mass:0.246985 kg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Volume:3.1423e-05 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Density:7,860 kg/m^3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Weight:2.42045 N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C:\Users\tatwi\Documents\GitHub\24-Increasing-Changeover-Capabilities-at-Isola\122-Y-AXIS_L_BRACKET.SLDPRT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16 12:23:02 2023</w:t>
                  </w:r>
                </w:p>
              </w:tc>
            </w:tr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CBORE for M4 Hex Head Machine Screw2</w:t>
                  </w:r>
                </w:p>
                <w:p w:rsidR="00FA2C43" w:rsidRPr="0044448A" w:rsidRDefault="00FA2C43" w:rsidP="001E24F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98855"/>
                        <wp:effectExtent l="0" t="0" r="0" b="0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Mass:0.246985 kg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Volume:3.1423e-05 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Density:7,860 kg/m^3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Weight:2.42045 N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C:\Users\tatwi\Documents\GitHub\24-Increasing-Changeover-Capabilities-at-Isola\122-Y-AXIS_L_BRACKET.SLDPRT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16 12:23:02 2023</w:t>
                  </w:r>
                </w:p>
              </w:tc>
            </w:tr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Fillet1</w:t>
                  </w:r>
                </w:p>
                <w:p w:rsidR="00FA2C43" w:rsidRPr="0044448A" w:rsidRDefault="00FA2C43" w:rsidP="001E24F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98855"/>
                        <wp:effectExtent l="0" t="0" r="0" b="0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Mass:40.8897 kg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Volume:0.00520225 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Density:7,860 kg/m^3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Weight:400.719 N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C:\Users\tatwi\Documents\GitHub\24-Increasing-Changeover-Capabilities-at-Isola\123_Y-AXIS-UNDER_BASE.SLDPRT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16 12:23:02 2023</w:t>
                  </w:r>
                </w:p>
              </w:tc>
            </w:tr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SSEBWM16_b</w:t>
                  </w:r>
                </w:p>
                <w:p w:rsidR="00FA2C43" w:rsidRPr="0044448A" w:rsidRDefault="00FA2C43" w:rsidP="001E24F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98855"/>
                        <wp:effectExtent l="0" t="0" r="0" b="0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Mass:0.265956 kg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Volume:3.38366e-05 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Density:7,860 kg/m^3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Weight:2.60637 N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C:\Users\tatwi\Documents\GitHub\24-Increasing-Changeover-Capabilities-at-Isola\131_Y_AXIS_LINEAR-RAIL_BASE.SLDPRT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16 12:23:02 2023</w:t>
                  </w:r>
                </w:p>
              </w:tc>
            </w:tr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SSEBWM16_b</w:t>
                  </w:r>
                </w:p>
                <w:p w:rsidR="00FA2C43" w:rsidRPr="0044448A" w:rsidRDefault="00FA2C43" w:rsidP="001E24F3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1562735" cy="998855"/>
                        <wp:effectExtent l="0" t="0" r="0" b="0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Mass:0.265956 kg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Volume:3.38366e-05 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Density:7,860 kg/m^3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Weight:2.60637 N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C:\Users\tatwi\Documents\GitHub\24-Increasing-Changeover-Capabilities-at-Isola\131_Y_AXIS_LINEAR-RAIL_BASE.SLDPRT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Mar 16 12:23:02 2023</w:t>
                  </w:r>
                </w:p>
              </w:tc>
            </w:tr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SSEBWM16_b</w:t>
                  </w:r>
                </w:p>
                <w:p w:rsidR="00FA2C43" w:rsidRPr="0044448A" w:rsidRDefault="00FA2C43" w:rsidP="001E24F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98855"/>
                        <wp:effectExtent l="0" t="0" r="0" b="0"/>
                        <wp:docPr id="21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Mass:0.265956 kg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Volume:3.38366e-05 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Density:7,860 kg/m^3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Weight:2.60637 N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C:\Users\tatwi\Documents\GitHub\24-Increasing-Changeover-Capabilities-at-Isola\131_Y_AXIS_LINEAR-RAIL_BASE.SLDPRT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16 12:23:02 2023</w:t>
                  </w:r>
                </w:p>
              </w:tc>
            </w:tr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SSEBWM16_b</w:t>
                  </w:r>
                </w:p>
                <w:p w:rsidR="00FA2C43" w:rsidRPr="0044448A" w:rsidRDefault="00FA2C43" w:rsidP="001E24F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98855"/>
                        <wp:effectExtent l="0" t="0" r="0" b="0"/>
                        <wp:docPr id="22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Mass:0.265956 kg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Volume:3.38366e-05 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Density:7,860 kg/m^3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Weight:2.60637 N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C:\Users\tatwi\Documents\GitHub\24-Increasing-Changeover-Capabilities-at-Isola\131_Y_AXIS_LINEAR-RAIL_BASE.SLDPRT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16 12:23:02 2023</w:t>
                  </w:r>
                </w:p>
              </w:tc>
            </w:tr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SSE2BWML16G-669_r</w:t>
                  </w:r>
                </w:p>
                <w:p w:rsidR="00FA2C43" w:rsidRPr="0044448A" w:rsidRDefault="00FA2C43" w:rsidP="001E24F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98855"/>
                        <wp:effectExtent l="0" t="0" r="0" b="0"/>
                        <wp:docPr id="23" name="Picture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Mass:1.96349 kg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Volume:0.000249808 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Density:7,860 kg/m^3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Weight:19.2422 N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C:\Users\tatwi\Documents\GitHub\24-Increasing-Changeover-Capabilities-at-Isola\132_Y-AXIS_LINEAR-RAIL_RAIL.SLDPRT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16 12:23:02 2023</w:t>
                  </w:r>
                </w:p>
              </w:tc>
            </w:tr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SSE2BWML16G-669_r</w:t>
                  </w:r>
                </w:p>
                <w:p w:rsidR="00FA2C43" w:rsidRPr="0044448A" w:rsidRDefault="00FA2C43" w:rsidP="001E24F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98855"/>
                        <wp:effectExtent l="0" t="0" r="0" b="0"/>
                        <wp:docPr id="24" name="Picture 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"/>
                                <pic:cNvPicPr/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Mass:1.96349 kg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Volume:0.000249808 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Density:7,860 kg/m^3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Weight:19.2422 N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C:\Users\tatwi\Documents\GitHub\24-Increasing-Changeover-Capabilities-at-Isola\132_Y-AXIS_LINEAR-RAIL_RAIL.SLDPRT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16 12:23:02 2023</w:t>
                  </w:r>
                </w:p>
              </w:tc>
            </w:tr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Cut-Extrude1</w:t>
                  </w:r>
                </w:p>
                <w:p w:rsidR="00FA2C43" w:rsidRPr="0044448A" w:rsidRDefault="00FA2C43" w:rsidP="001E24F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98855"/>
                        <wp:effectExtent l="0" t="0" r="0" b="0"/>
                        <wp:docPr id="25" name="Picture 2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Mass:0.23179 kg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Volume:2.94898e-05 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Density:7,860 kg/m^3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Weight:2.27154 N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C:\Users\tatwi\Documents\GitHub\24-Increasing-Changeover-Capabilities-at-Isola\141_Y-AXIS_PINION.SLDPRT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16 12:23:02 2023</w:t>
                  </w:r>
                </w:p>
              </w:tc>
            </w:tr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Fillet1</w:t>
                  </w:r>
                </w:p>
                <w:p w:rsidR="00FA2C43" w:rsidRPr="0044448A" w:rsidRDefault="00FA2C43" w:rsidP="001E24F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98855"/>
                        <wp:effectExtent l="0" t="0" r="0" b="0"/>
                        <wp:docPr id="26" name="Picture 2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"/>
                                <pic:cNvPicPr/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Mass:0.468845 kg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Volume:5.96494e-05 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Density:7,860 kg/m^3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Weight:4.59468 N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C:\Users\tatwi\Documents\GitHub\24-Increasing-Changeover-Capabilities-at-Isola\142-Y-AXIS-RACK_RGEAS1_5_300_A.SLDPRT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16 12:23:02 2023</w:t>
                  </w:r>
                </w:p>
              </w:tc>
            </w:tr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Fillet1</w:t>
                  </w:r>
                </w:p>
                <w:p w:rsidR="00FA2C43" w:rsidRPr="0044448A" w:rsidRDefault="00FA2C43" w:rsidP="001E24F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98855"/>
                        <wp:effectExtent l="0" t="0" r="0" b="0"/>
                        <wp:docPr id="27" name="Picture 2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"/>
                                <pic:cNvPicPr/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Mass:0.468845 kg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Volume:5.96494e-05 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Density:7,860 kg/m^3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Weight:4.59468 N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C:\Users\tatwi\Documents\GitHub\24-Increasing-Changeover-Capabilities-at-Isola\142-Y-AXIS-RACK_RGEAS1_5_300_A.SLDPRT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16 12:23:02 2023</w:t>
                  </w:r>
                </w:p>
              </w:tc>
            </w:tr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Cut-Extrude5</w:t>
                  </w:r>
                </w:p>
                <w:p w:rsidR="00FA2C43" w:rsidRPr="0044448A" w:rsidRDefault="00FA2C43" w:rsidP="001E24F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98855"/>
                        <wp:effectExtent l="0" t="0" r="0" b="0"/>
                        <wp:docPr id="28" name="Picture 2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"/>
                                <pic:cNvPicPr/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Mass:0.494604 kg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Volume:6.29267e-05 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Density:7,860 kg/m^3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Weight:4.84712 N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C:\Users\tatwi\Documents\GitHub\24-Increasing-Changeover-Capabilities-at-Isola\143_Y-AXIS-MOTORMOUNT.SLDPRT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16 12:23:02 2023</w:t>
                  </w:r>
                </w:p>
              </w:tc>
            </w:tr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M4x0.7 Tapped Hole1</w:t>
                  </w:r>
                </w:p>
                <w:p w:rsidR="00FA2C43" w:rsidRPr="0044448A" w:rsidRDefault="00FA2C43" w:rsidP="001E24F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98855"/>
                        <wp:effectExtent l="0" t="0" r="0" b="0"/>
                        <wp:docPr id="29" name="Picture 2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"/>
                                <pic:cNvPicPr/>
                              </pic:nvPicPr>
                              <pic:blipFill>
                                <a:blip r:embed="rId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Mass:4.713 kg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Volume:0.000599618 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Density:7,860 kg/m^3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Weight:46.1874 N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C:\Users\tatwi\Documents\GitHub\24-Increasing-Changeover-Capabilities-at-Isola\145_Y-AXIS_RACK-ATTACHMENT.SLDPRT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16 12:23:02 2023</w:t>
                  </w:r>
                </w:p>
              </w:tc>
            </w:tr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M4x0.7 Tapped Hole1</w:t>
                  </w:r>
                </w:p>
                <w:p w:rsidR="00FA2C43" w:rsidRPr="0044448A" w:rsidRDefault="00FA2C43" w:rsidP="001E24F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98855"/>
                        <wp:effectExtent l="0" t="0" r="0" b="0"/>
                        <wp:docPr id="30" name="Picture 3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"/>
                                <pic:cNvPicPr/>
                              </pic:nvPicPr>
                              <pic:blipFill>
                                <a:blip r:embed="rId3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Mass:4.713 kg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Volume:0.000599618 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Density:7,860 kg/m^3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Weight:46.1874 N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C:\Users\tatwi\Documents\GitHub\24-Increasing-Changeover-Capabilities-at-Isola\145_Y-AXIS_RACK-ATTACHMENT.SLDPRT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16 12:23:02 2023</w:t>
                  </w:r>
                </w:p>
              </w:tc>
            </w:tr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:rsidR="00FA2C43" w:rsidRPr="0044448A" w:rsidRDefault="00FA2C43" w:rsidP="001E24F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98855"/>
                        <wp:effectExtent l="0" t="0" r="0" b="0"/>
                        <wp:docPr id="31" name="Picture 3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" name=""/>
                                <pic:cNvPicPr/>
                              </pic:nvPicPr>
                              <pic:blipFill>
                                <a:blip r:embed="rId3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Mass:0.00031752 kg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Volume:4.0397e-08 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Density:7,860 kg/m^3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Weight:0.0031117 N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C:\Users\tatwi\Documents\GitHub\24-Increasing-Changeover-Capabilities-at-Isola\151_Y-AXIS_FORMATE.SLDPRT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16 12:46:42 2023</w:t>
                  </w:r>
                </w:p>
              </w:tc>
            </w:tr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Revolve1</w:t>
                  </w:r>
                </w:p>
                <w:p w:rsidR="00FA2C43" w:rsidRPr="0044448A" w:rsidRDefault="00FA2C43" w:rsidP="001E24F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98855"/>
                        <wp:effectExtent l="0" t="0" r="0" b="0"/>
                        <wp:docPr id="32" name="Picture 3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" name=""/>
                                <pic:cNvPicPr/>
                              </pic:nvPicPr>
                              <pic:blipFill>
                                <a:blip r:embed="rId3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Mass:0.00834988 kg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Volume:1.0705e-06 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Density:7,800 kg/m^3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Weight:0.0818288 N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C:\Users\tatwi\Documents\GitHub\24-Increasing-Changeover-Capabilities-at-Isola\1_1110_STOPPER.SLDPRT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16 12:23:02 2023</w:t>
                  </w:r>
                </w:p>
              </w:tc>
            </w:tr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Revolve1</w:t>
                  </w:r>
                </w:p>
                <w:p w:rsidR="00FA2C43" w:rsidRPr="0044448A" w:rsidRDefault="00FA2C43" w:rsidP="001E24F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98855"/>
                        <wp:effectExtent l="0" t="0" r="0" b="0"/>
                        <wp:docPr id="33" name="Picture 3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" name=""/>
                                <pic:cNvPicPr/>
                              </pic:nvPicPr>
                              <pic:blipFill>
                                <a:blip r:embed="rId3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Mass:0.00834988 kg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Volume:1.0705e-06 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Density:7,800 kg/m^3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Weight:0.0818288 N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C:\Users\tatwi\Documents\GitHub\24-Increasing-Changeover-Capabilities-at-Isola\1_1110_STOPPER.SLDPRT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16 12:23:02 2023</w:t>
                  </w:r>
                </w:p>
              </w:tc>
            </w:tr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Revolve1</w:t>
                  </w:r>
                </w:p>
                <w:p w:rsidR="00FA2C43" w:rsidRPr="0044448A" w:rsidRDefault="00FA2C43" w:rsidP="001E24F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98855"/>
                        <wp:effectExtent l="0" t="0" r="0" b="0"/>
                        <wp:docPr id="34" name="Picture 3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"/>
                                <pic:cNvPicPr/>
                              </pic:nvPicPr>
                              <pic:blipFill>
                                <a:blip r:embed="rId3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Mass:0.00834988 kg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Volume:1.0705e-06 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Density:7,800 kg/m^3</w:t>
                  </w:r>
                </w:p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Weight:0.0818288 N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C:\Users\tatwi\Documents\GitHub\24-Increasing-Changeover-Capabilities-at-Isola\1_1110_STOPPER.SLDPRT</w:t>
                  </w:r>
                </w:p>
                <w:p w:rsidR="00FA2C43" w:rsidRPr="0044448A" w:rsidRDefault="00FA2C43" w:rsidP="001E24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16 12:23:02 2023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FA2C43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Revolve1</w:t>
                  </w:r>
                </w:p>
                <w:p w:rsidR="004B3022" w:rsidRPr="0044448A" w:rsidRDefault="00FA2C43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98855"/>
                        <wp:effectExtent l="0" t="0" r="0" b="0"/>
                        <wp:docPr id="35" name="Picture 3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"/>
                                <pic:cNvPicPr/>
                              </pic:nvPicPr>
                              <pic:blipFill>
                                <a:blip r:embed="rId3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FA2C4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Mass:0.00834988 kg</w:t>
                  </w:r>
                </w:p>
                <w:p w:rsidR="00FA2C43" w:rsidRDefault="00FA2C4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Volume:1.0705e-06 m^3</w:t>
                  </w:r>
                </w:p>
                <w:p w:rsidR="00FA2C43" w:rsidRDefault="00FA2C4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Density:7,800 kg/m^3</w:t>
                  </w:r>
                </w:p>
                <w:p w:rsidR="00FA2C43" w:rsidRDefault="00FA2C4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Weight:0.0818288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C:\Users\tatwi\Documents\GitHub\24-Increasing-Changeover-Capabilities-at-Isola\1_1110_STOPPER.SLDPRT</w:t>
                  </w:r>
                </w:p>
                <w:p w:rsidR="00C16188" w:rsidRPr="0044448A" w:rsidRDefault="00FA2C4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16 12:23:02 2023</w:t>
                  </w: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5E294F" w:rsidTr="005E294F">
        <w:tc>
          <w:tcPr>
            <w:tcW w:w="11016" w:type="dxa"/>
          </w:tcPr>
          <w:p w:rsidR="00B35001" w:rsidRPr="00B35001" w:rsidRDefault="00FA2C43" w:rsidP="00B35001">
            <w:pPr>
              <w:pStyle w:val="Heading1"/>
            </w:pPr>
            <w:bookmarkStart w:id="6" w:name="_Toc129865461"/>
            <w:r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10"/>
              <w:gridCol w:w="5328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FA2C43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FA2C4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Y-AXIS</w:t>
                  </w:r>
                </w:p>
              </w:tc>
            </w:tr>
            <w:tr w:rsidR="00FA2C43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FA2C43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FA2C43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FA2C43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FA2C43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FA2C43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A2C43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FA2C43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A2C43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A2C43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A2C43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FA2C43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A2C43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FA2C43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A2C43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A2C43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(C:\Users\tatwi\Documents\GitHub\24-Increasing-Changeover-Capabilities-at-Isola)</w:t>
                  </w:r>
                </w:p>
              </w:tc>
            </w:tr>
          </w:tbl>
          <w:p w:rsidR="005E294F" w:rsidRDefault="005E294F" w:rsidP="00A96F2C"/>
        </w:tc>
      </w:tr>
      <w:bookmarkEnd w:id="1"/>
      <w:bookmarkEnd w:id="2"/>
      <w:bookmarkEnd w:id="3"/>
    </w:tbl>
    <w:p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F33129" w:rsidTr="00E80CD9">
        <w:tc>
          <w:tcPr>
            <w:tcW w:w="11016" w:type="dxa"/>
          </w:tcPr>
          <w:p w:rsidR="00F33129" w:rsidRPr="00B35001" w:rsidRDefault="00FA2C43" w:rsidP="000A7C6B">
            <w:pPr>
              <w:pStyle w:val="Heading1"/>
            </w:pPr>
            <w:bookmarkStart w:id="7" w:name="_Toc129865462"/>
            <w:r>
              <w:lastRenderedPageBreak/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92"/>
              <w:gridCol w:w="5246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FA2C43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FA2C4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FA2C43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FA2C43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FA2C43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FA2C43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FA2C43" w:rsidP="000A7C6B">
            <w:pPr>
              <w:pStyle w:val="Heading1"/>
            </w:pPr>
            <w:bookmarkStart w:id="8" w:name="_Toc243733144"/>
            <w:bookmarkStart w:id="9" w:name="_Toc245020112"/>
            <w:bookmarkStart w:id="10" w:name="_Toc245020144"/>
            <w:bookmarkStart w:id="11" w:name="_Toc129865463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10887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2"/>
              <w:gridCol w:w="13"/>
              <w:gridCol w:w="3229"/>
              <w:gridCol w:w="4741"/>
              <w:gridCol w:w="2867"/>
              <w:gridCol w:w="12"/>
              <w:gridCol w:w="13"/>
            </w:tblGrid>
            <w:tr w:rsidR="00E80CD9" w:rsidRPr="000841BF" w:rsidTr="00FA2C43">
              <w:trPr>
                <w:gridBefore w:val="2"/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wBefore w:w="25" w:type="dxa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FA2C43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FA2C43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gridSpan w:val="3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FA2C43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FA2C43">
              <w:trPr>
                <w:gridBefore w:val="2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wBefore w:w="25" w:type="dxa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:rsidR="00E80CD9" w:rsidRPr="00577134" w:rsidRDefault="00FA2C43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217295"/>
                        <wp:effectExtent l="0" t="0" r="635" b="1905"/>
                        <wp:docPr id="36" name="Picture 3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" name=""/>
                                <pic:cNvPicPr/>
                              </pic:nvPicPr>
                              <pic:blipFill>
                                <a:blip r:embed="rId4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172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FA2C43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FA2C4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Stainless Steel (ferritic)</w:t>
                        </w:r>
                      </w:p>
                    </w:tc>
                  </w:tr>
                  <w:tr w:rsidR="00FA2C43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FA2C43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FA2C43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1.72339e+08 N/m^2</w:t>
                        </w:r>
                      </w:p>
                    </w:tc>
                  </w:tr>
                  <w:tr w:rsidR="00FA2C43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5.13613e+08 N/m^2</w:t>
                        </w:r>
                      </w:p>
                    </w:tc>
                  </w:tr>
                  <w:tr w:rsidR="00FA2C43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2e+11 N/m^2</w:t>
                        </w:r>
                      </w:p>
                    </w:tc>
                  </w:tr>
                  <w:tr w:rsidR="00FA2C43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0.28  </w:t>
                        </w:r>
                      </w:p>
                    </w:tc>
                  </w:tr>
                  <w:tr w:rsidR="00FA2C43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7,800 kg/m^3</w:t>
                        </w:r>
                      </w:p>
                    </w:tc>
                  </w:tr>
                  <w:tr w:rsidR="00FA2C43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7.7e+10 N/m^2</w:t>
                        </w:r>
                      </w:p>
                    </w:tc>
                  </w:tr>
                  <w:tr w:rsidR="00FA2C43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1.1e-05 /Kelvin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gridSpan w:val="3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:rsidR="00FA2C43" w:rsidRDefault="00FA2C4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1(Cut-Extrude6)(117_Y-AXIS_HOOK-2),</w:t>
                  </w:r>
                </w:p>
                <w:p w:rsidR="00FA2C43" w:rsidRDefault="00FA2C4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1(Cut-Extrude6)(117_Y-AXIS_HOOK-5),</w:t>
                  </w:r>
                </w:p>
                <w:p w:rsidR="00FA2C43" w:rsidRDefault="00FA2C4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1(Revolve1)(1_1110_STOPPER-1),</w:t>
                  </w:r>
                </w:p>
                <w:p w:rsidR="00FA2C43" w:rsidRDefault="00FA2C4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1(Revolve1)(1_1110_STOPPER-2),</w:t>
                  </w:r>
                </w:p>
                <w:p w:rsidR="00FA2C43" w:rsidRDefault="00FA2C4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1(Revolve1)(1_1110_STOPPER-3),</w:t>
                  </w:r>
                </w:p>
                <w:p w:rsidR="00E80CD9" w:rsidRPr="00577134" w:rsidRDefault="00FA2C4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1(Revolve1)(1_1110_STOPPER-4)</w:t>
                  </w:r>
                </w:p>
              </w:tc>
            </w:tr>
            <w:tr w:rsidR="00FA2C43" w:rsidRPr="000841BF" w:rsidTr="00FA2C43">
              <w:trPr>
                <w:gridBefore w:val="1"/>
                <w:gridAfter w:val="1"/>
                <w:wBefore w:w="12" w:type="dxa"/>
                <w:wAfter w:w="13" w:type="dxa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5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FA2C43" w:rsidRPr="000841BF" w:rsidRDefault="00FA2C43" w:rsidP="001E24F3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FA2C43" w:rsidRPr="000841BF" w:rsidTr="00FA2C43">
              <w:trPr>
                <w:gridBefore w:val="2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wBefore w:w="25" w:type="dxa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:rsidR="00FA2C43" w:rsidRPr="00577134" w:rsidRDefault="00FA2C43" w:rsidP="001E24F3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217295"/>
                        <wp:effectExtent l="0" t="0" r="635" b="1905"/>
                        <wp:docPr id="37" name="Picture 3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" name=""/>
                                <pic:cNvPicPr/>
                              </pic:nvPicPr>
                              <pic:blipFill>
                                <a:blip r:embed="rId4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172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FA2C43" w:rsidRPr="00577134" w:rsidTr="001E24F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Pr="00BE6656" w:rsidRDefault="00FA2C43" w:rsidP="001E24F3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Pr="00BE6656" w:rsidRDefault="00FA2C43" w:rsidP="001E24F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201 Annealed Stainless Steel (SS)</w:t>
                        </w:r>
                      </w:p>
                    </w:tc>
                  </w:tr>
                  <w:tr w:rsidR="00FA2C43" w:rsidRPr="00577134" w:rsidTr="001E24F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1E24F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1E24F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FA2C43" w:rsidRPr="00577134" w:rsidTr="001E24F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1E24F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1E24F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FA2C43" w:rsidRPr="00577134" w:rsidTr="001E24F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1E24F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1E24F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2.92e+08 N/m^2</w:t>
                        </w:r>
                      </w:p>
                    </w:tc>
                  </w:tr>
                  <w:tr w:rsidR="00FA2C43" w:rsidRPr="00577134" w:rsidTr="001E24F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1E24F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1E24F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6.85e+08 N/m^2</w:t>
                        </w:r>
                      </w:p>
                    </w:tc>
                  </w:tr>
                  <w:tr w:rsidR="00FA2C43" w:rsidRPr="00577134" w:rsidTr="001E24F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1E24F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1E24F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2.07e+11 N/m^2</w:t>
                        </w:r>
                      </w:p>
                    </w:tc>
                  </w:tr>
                  <w:tr w:rsidR="00FA2C43" w:rsidRPr="00577134" w:rsidTr="001E24F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1E24F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1E24F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0.27  </w:t>
                        </w:r>
                      </w:p>
                    </w:tc>
                  </w:tr>
                  <w:tr w:rsidR="00FA2C43" w:rsidRPr="00577134" w:rsidTr="001E24F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1E24F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1E24F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7,860 kg/m^3</w:t>
                        </w:r>
                      </w:p>
                    </w:tc>
                  </w:tr>
                  <w:tr w:rsidR="00FA2C43" w:rsidRPr="00577134" w:rsidTr="001E24F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1E24F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2C43" w:rsidRDefault="00FA2C43" w:rsidP="001E24F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1.7e-05 /Kelvin</w:t>
                        </w:r>
                      </w:p>
                    </w:tc>
                  </w:tr>
                </w:tbl>
                <w:p w:rsidR="00FA2C43" w:rsidRPr="00577134" w:rsidRDefault="00FA2C43" w:rsidP="001E24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gridSpan w:val="3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:rsidR="00FA2C43" w:rsidRDefault="00FA2C43" w:rsidP="001E24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1(Revolve1)(118_Y-AXIS_BEARING-1),</w:t>
                  </w:r>
                </w:p>
                <w:p w:rsidR="00FA2C43" w:rsidRDefault="00FA2C43" w:rsidP="001E24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1(Revolve1)(118_Y-AXIS_BEARING-2),</w:t>
                  </w:r>
                </w:p>
                <w:p w:rsidR="00FA2C43" w:rsidRDefault="00FA2C43" w:rsidP="001E24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1(Boss-Extrude1)(119_Y-AXIS-DOWEL-1),</w:t>
                  </w:r>
                </w:p>
                <w:p w:rsidR="00FA2C43" w:rsidRDefault="00FA2C43" w:rsidP="001E24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1(Boss-Extrude1)(119_Y-AXIS-DOWEL-2),</w:t>
                  </w:r>
                </w:p>
                <w:p w:rsidR="00FA2C43" w:rsidRDefault="00FA2C43" w:rsidP="001E24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1(Mirror4)(121_Y-AXIS_BASE-1),</w:t>
                  </w:r>
                </w:p>
                <w:p w:rsidR="00FA2C43" w:rsidRDefault="00FA2C43" w:rsidP="001E24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1(CBORE for M4 Hex Head Machine Screw2)(122-Y-AXIS_L_BRACKET-1),</w:t>
                  </w:r>
                </w:p>
                <w:p w:rsidR="00FA2C43" w:rsidRDefault="00FA2C43" w:rsidP="001E24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1(CBORE for M4 Hex Head Machine Screw2)(122-Y-AXIS_L_BRACKET-4),</w:t>
                  </w:r>
                </w:p>
                <w:p w:rsidR="00FA2C43" w:rsidRDefault="00FA2C43" w:rsidP="001E24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1(CBORE for M4 Hex Head Machine Screw2)(122-Y-AXIS_L_BRACKET-5),</w:t>
                  </w:r>
                </w:p>
                <w:p w:rsidR="00FA2C43" w:rsidRDefault="00FA2C43" w:rsidP="001E24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1(CBORE for M4 Hex Head Machine Screw2)(122-Y-AXIS_L_BRACKET-6),</w:t>
                  </w:r>
                </w:p>
                <w:p w:rsidR="00FA2C43" w:rsidRDefault="00FA2C43" w:rsidP="001E24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SolidBody 1(CBORE for M4 Hex Head Machine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lastRenderedPageBreak/>
                    <w:t>Screw2)(122-Y-AXIS_L_BRACKET-7),</w:t>
                  </w:r>
                </w:p>
                <w:p w:rsidR="00FA2C43" w:rsidRDefault="00FA2C43" w:rsidP="001E24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1(CBORE for M4 Hex Head Machine Screw2)(122-Y-AXIS_L_BRACKET-8),</w:t>
                  </w:r>
                </w:p>
                <w:p w:rsidR="00FA2C43" w:rsidRDefault="00FA2C43" w:rsidP="001E24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1(Fillet1)(123_Y-AXIS-UNDER_BASE-1),</w:t>
                  </w:r>
                </w:p>
                <w:p w:rsidR="00FA2C43" w:rsidRDefault="00FA2C43" w:rsidP="001E24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1(SSEBWM16_b)(131_Y_AXIS_LINEAR-RAIL_BASE-1),</w:t>
                  </w:r>
                </w:p>
                <w:p w:rsidR="00FA2C43" w:rsidRDefault="00FA2C43" w:rsidP="001E24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1(SSEBWM16_b)(131_Y_AXIS_LINEAR-RAIL_BASE-2),</w:t>
                  </w:r>
                </w:p>
                <w:p w:rsidR="00FA2C43" w:rsidRDefault="00FA2C43" w:rsidP="001E24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1(SSEBWM16_b)(131_Y_AXIS_LINEAR-RAIL_BASE-3),</w:t>
                  </w:r>
                </w:p>
                <w:p w:rsidR="00FA2C43" w:rsidRDefault="00FA2C43" w:rsidP="001E24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1(SSEBWM16_b)(131_Y_AXIS_LINEAR-RAIL_BASE-4),</w:t>
                  </w:r>
                </w:p>
                <w:p w:rsidR="00FA2C43" w:rsidRDefault="00FA2C43" w:rsidP="001E24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1(SSE2BWML16G-669_r)(132_Y-AXIS_LINEAR-RAIL_RAIL-2),</w:t>
                  </w:r>
                </w:p>
                <w:p w:rsidR="00FA2C43" w:rsidRDefault="00FA2C43" w:rsidP="001E24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1(SSE2BWML16G-669_r)(132_Y-AXIS_LINEAR-RAIL_RAIL-3),</w:t>
                  </w:r>
                </w:p>
                <w:p w:rsidR="00FA2C43" w:rsidRDefault="00FA2C43" w:rsidP="001E24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1(Cut-Extrude1)(141_Y-AXIS_PINION-1),</w:t>
                  </w:r>
                </w:p>
                <w:p w:rsidR="00FA2C43" w:rsidRDefault="00FA2C43" w:rsidP="001E24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1(Fillet1)(142-Y-AXIS-RACK_RGEAS1_5_300_A-1),</w:t>
                  </w:r>
                </w:p>
                <w:p w:rsidR="00FA2C43" w:rsidRDefault="00FA2C43" w:rsidP="001E24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1(Fillet1)(142-Y-AXIS-RACK_RGEAS1_5_300_A-2),</w:t>
                  </w:r>
                </w:p>
                <w:p w:rsidR="00FA2C43" w:rsidRDefault="00FA2C43" w:rsidP="001E24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1(Cut-Extrude5)(143_Y-AXIS-MOTORMOUNT-1),</w:t>
                  </w:r>
                </w:p>
                <w:p w:rsidR="00FA2C43" w:rsidRDefault="00FA2C43" w:rsidP="001E24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1(M4x0.7 Tapped Hole1)(145_Y-AXIS_RACK-ATTACHMENT-1),</w:t>
                  </w:r>
                </w:p>
                <w:p w:rsidR="00FA2C43" w:rsidRDefault="00FA2C43" w:rsidP="001E24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1(M4x0.7 Tapped Hole1)(145_Y-AXIS_RACK-ATTACHMENT-2),</w:t>
                  </w:r>
                </w:p>
                <w:p w:rsidR="00FA2C43" w:rsidRPr="00577134" w:rsidRDefault="00FA2C43" w:rsidP="001E24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1(Boss-Extrude1)(151_Y-AXIS_FORMATE-1)</w:t>
                  </w:r>
                </w:p>
              </w:tc>
            </w:tr>
            <w:tr w:rsidR="00FA2C43" w:rsidRPr="000841BF" w:rsidTr="00FA2C43">
              <w:trPr>
                <w:gridAfter w:val="2"/>
                <w:wAfter w:w="25" w:type="dxa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5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FA2C43" w:rsidRPr="000841BF" w:rsidRDefault="00FA2C43" w:rsidP="001E24F3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lastRenderedPageBreak/>
                    <w:t>Curve Data:N/A</w:t>
                  </w:r>
                </w:p>
              </w:tc>
            </w:tr>
          </w:tbl>
          <w:p w:rsidR="00E80CD9" w:rsidRDefault="00E80CD9" w:rsidP="000A7C6B"/>
        </w:tc>
      </w:tr>
      <w:bookmarkEnd w:id="8"/>
      <w:bookmarkEnd w:id="9"/>
      <w:bookmarkEnd w:id="10"/>
    </w:tbl>
    <w:p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FA2C43" w:rsidP="000A7C6B">
            <w:pPr>
              <w:pStyle w:val="Heading1"/>
              <w:rPr>
                <w:b w:val="0"/>
                <w:bCs w:val="0"/>
              </w:rPr>
            </w:pPr>
            <w:bookmarkStart w:id="12" w:name="_Toc129865464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FA2C43" w:rsidTr="002670E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FA2C43" w:rsidRPr="004E282D" w:rsidRDefault="00FA2C43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FA2C43" w:rsidRPr="004E282D" w:rsidRDefault="00FA2C43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FA2C43" w:rsidRPr="004E282D" w:rsidRDefault="00FA2C43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FA2C43" w:rsidTr="00C02C6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FA2C43" w:rsidRPr="00AD5FBA" w:rsidRDefault="00FA2C43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FA2C43" w:rsidRPr="006208CB" w:rsidRDefault="00FA2C43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772285" cy="1132840"/>
                        <wp:effectExtent l="0" t="0" r="0" b="0"/>
                        <wp:docPr id="38" name="Picture 3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"/>
                                <pic:cNvPicPr/>
                              </pic:nvPicPr>
                              <pic:blipFill>
                                <a:blip r:embed="rId4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1328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FA2C43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FA2C43" w:rsidRPr="00BE6656" w:rsidRDefault="00FA2C43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FA2C43" w:rsidRPr="00154A1A" w:rsidRDefault="00FA2C4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 edge(s)</w:t>
                        </w:r>
                      </w:p>
                    </w:tc>
                  </w:tr>
                  <w:tr w:rsidR="00FA2C43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FA2C43" w:rsidRDefault="00FA2C43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FA2C43" w:rsidRDefault="00FA2C4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FA2C43" w:rsidRPr="004C6DEB" w:rsidRDefault="00FA2C43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3F154A" w:rsidRPr="003F154A" w:rsidRDefault="00FA2C43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FA2C43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FA2C43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FA2C43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FA2C43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FA2C43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FA2C43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FA2C43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-0.135597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FA2C43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8,443.18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Default="00FA2C43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0.205688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FA2C43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8,443.18</w:t>
                        </w:r>
                      </w:p>
                    </w:tc>
                  </w:tr>
                  <w:tr w:rsidR="00935682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35682" w:rsidRDefault="00FA2C43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FA2C43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FA2C43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FA2C43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35682" w:rsidRDefault="00FA2C43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FA2C43" w:rsidTr="00DA13D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FA2C43" w:rsidRPr="004E282D" w:rsidRDefault="00FA2C43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FA2C43" w:rsidRPr="004E282D" w:rsidRDefault="00FA2C43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FA2C43" w:rsidRPr="004E282D" w:rsidRDefault="00FA2C43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FA2C43" w:rsidTr="00250D3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FA2C43" w:rsidRPr="00F42DD1" w:rsidRDefault="00FA2C43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FA2C43" w:rsidRPr="006208CB" w:rsidRDefault="00FA2C43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219200"/>
                        <wp:effectExtent l="0" t="0" r="0" b="0"/>
                        <wp:docPr id="39" name="Picture 3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"/>
                                <pic:cNvPicPr/>
                              </pic:nvPicPr>
                              <pic:blipFill>
                                <a:blip r:embed="rId4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219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FA2C43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FA2C43" w:rsidRPr="00BE6656" w:rsidRDefault="00FA2C43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FA2C43" w:rsidRPr="00B77EA3" w:rsidRDefault="00FA2C4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FA2C43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FA2C43" w:rsidRDefault="00FA2C43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FA2C43" w:rsidRDefault="00FA2C4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FA2C43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FA2C43" w:rsidRDefault="00FA2C43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FA2C43" w:rsidRDefault="00FA2C4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1,000 lbf</w:t>
                        </w:r>
                      </w:p>
                    </w:tc>
                  </w:tr>
                </w:tbl>
                <w:p w:rsidR="00FA2C43" w:rsidRDefault="00FA2C43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Strong"/>
              </w:rPr>
            </w:pPr>
          </w:p>
        </w:tc>
      </w:tr>
    </w:tbl>
    <w:p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Heading1"/>
            </w:pPr>
            <w:r>
              <w:br w:type="page"/>
            </w:r>
            <w:bookmarkStart w:id="13" w:name="_Toc129865465"/>
            <w:r w:rsidR="00FA2C43">
              <w:t>Connector Definitions</w:t>
            </w:r>
            <w:bookmarkEnd w:id="13"/>
          </w:p>
          <w:p w:rsidR="00132707" w:rsidRDefault="00FA2C43" w:rsidP="000A7C6B">
            <w:r>
              <w:t>No Data</w:t>
            </w:r>
          </w:p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132707" w:rsidRDefault="00132707" w:rsidP="000A7C6B"/>
        </w:tc>
      </w:tr>
    </w:tbl>
    <w:p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FA2C43" w:rsidP="00FA2C43">
            <w:pPr>
              <w:pStyle w:val="Heading1"/>
            </w:pPr>
            <w:bookmarkStart w:id="14" w:name="_Toc129865466"/>
            <w:r>
              <w:lastRenderedPageBreak/>
              <w:t>Interaction Information</w:t>
            </w:r>
            <w:bookmarkEnd w:id="14"/>
          </w:p>
          <w:p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FA2C43" w:rsidP="00C16188">
                  <w:pPr>
                    <w:jc w:val="center"/>
                  </w:pPr>
                  <w:r>
                    <w:t>Interaction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FA2C43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Interaction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FA2C43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Interaction Properties</w:t>
                  </w:r>
                </w:p>
              </w:tc>
            </w:tr>
            <w:tr w:rsidR="002B4DE8" w:rsidTr="003F22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2B4DE8" w:rsidRPr="00211C62" w:rsidRDefault="00FA2C43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Interaction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:rsidR="002B4DE8" w:rsidRPr="000B04D4" w:rsidRDefault="00FA2C43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445385" cy="1563370"/>
                        <wp:effectExtent l="0" t="0" r="0" b="0"/>
                        <wp:docPr id="40" name="Picture 4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" name=""/>
                                <pic:cNvPicPr/>
                              </pic:nvPicPr>
                              <pic:blipFill>
                                <a:blip r:embed="rId4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5633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17091B" w:rsidRPr="00BE6656" w:rsidRDefault="00FA2C43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17091B" w:rsidRPr="00BE6656" w:rsidRDefault="00FA2C43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FA2C43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FA2C43" w:rsidRDefault="00FA2C43" w:rsidP="004F6DE4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FA2C43" w:rsidRDefault="00FA2C43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FA2C43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FA2C43" w:rsidRDefault="00FA2C43" w:rsidP="004F6DE4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FA2C43" w:rsidRDefault="00FA2C43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Independent mesh</w:t>
                        </w:r>
                      </w:p>
                    </w:tc>
                  </w:tr>
                </w:tbl>
                <w:p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:rsidR="00104BD8" w:rsidRDefault="00104BD8" w:rsidP="000A7C6B">
            <w:pPr>
              <w:rPr>
                <w:rStyle w:val="A3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FA2C43" w:rsidP="000A7C6B">
            <w:pPr>
              <w:pStyle w:val="Heading1"/>
            </w:pPr>
            <w:bookmarkStart w:id="15" w:name="_Toc129865467"/>
            <w:r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FA2C43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FA2C43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FA2C43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Blended curvature-based mesh</w:t>
                  </w:r>
                </w:p>
              </w:tc>
            </w:tr>
            <w:tr w:rsidR="00FA2C43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C16188">
                  <w:r>
                    <w:t>Jacobian points for High quality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16 Points</w:t>
                  </w:r>
                </w:p>
              </w:tc>
            </w:tr>
            <w:tr w:rsidR="00FA2C43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C16188">
                  <w:r>
                    <w:t>Maximum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52.6729 mm</w:t>
                  </w:r>
                </w:p>
              </w:tc>
            </w:tr>
            <w:tr w:rsidR="00FA2C43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C16188">
                  <w:r>
                    <w:t>Minimum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2.63365 mm</w:t>
                  </w:r>
                </w:p>
              </w:tc>
            </w:tr>
            <w:tr w:rsidR="00FA2C43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2C43" w:rsidRDefault="00FA2C43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FA2C43" w:rsidP="000A7C6B">
            <w:pPr>
              <w:pStyle w:val="Heading1"/>
            </w:pPr>
            <w:bookmarkStart w:id="16" w:name="_Toc129865468"/>
            <w:r>
              <w:t>Sensor Details</w:t>
            </w:r>
            <w:bookmarkEnd w:id="16"/>
          </w:p>
          <w:p w:rsidR="002C53F9" w:rsidRPr="00F077CB" w:rsidRDefault="00FA2C43" w:rsidP="000A7C6B">
            <w:r>
              <w:t>No Data</w:t>
            </w:r>
          </w:p>
        </w:tc>
      </w:tr>
    </w:tbl>
    <w:p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FA2C43" w:rsidP="000A7C6B">
            <w:pPr>
              <w:pStyle w:val="Heading1"/>
            </w:pPr>
            <w:bookmarkStart w:id="17" w:name="_Toc129865469"/>
            <w:r>
              <w:lastRenderedPageBreak/>
              <w:t>Resultant Forces</w:t>
            </w:r>
            <w:bookmarkEnd w:id="17"/>
          </w:p>
          <w:p w:rsidR="005F5B79" w:rsidRPr="000B04D4" w:rsidRDefault="00FA2C43" w:rsidP="000A7C6B">
            <w:pPr>
              <w:pStyle w:val="Heading2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FA2C43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FA2C4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FA2C4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FA2C4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FA2C4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FA2C4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FA2C43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FA2C4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FA2C4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-0.135597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FA2C4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8,443.18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FA2C4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0.205688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FA2C4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8,443.18</w:t>
                  </w:r>
                </w:p>
              </w:tc>
            </w:tr>
          </w:tbl>
          <w:p w:rsidR="005F5B79" w:rsidRPr="000B04D4" w:rsidRDefault="00FA2C43" w:rsidP="000A7C6B">
            <w:pPr>
              <w:pStyle w:val="Heading2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FA2C43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FA2C4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FA2C4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FA2C4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FA2C4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FA2C4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FA2C43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FA2C4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FA2C4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FA2C4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FA2C4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FA2C4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C6072D" w:rsidRPr="000B04D4" w:rsidRDefault="00FA2C43" w:rsidP="00C6072D">
            <w:pPr>
              <w:pStyle w:val="Heading2"/>
            </w:pPr>
            <w:bookmarkStart w:id="18" w:name="_Toc243733151"/>
            <w:bookmarkStart w:id="19" w:name="_Toc245020119"/>
            <w:bookmarkStart w:id="20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FA2C43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FA2C43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FA2C43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FA2C43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FA2C43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FA2C43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FA2C43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FA2C43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FA2C43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-158.663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FA2C43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36.4831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FA2C43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-51.4591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FA2C43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170.742</w:t>
                  </w:r>
                </w:p>
              </w:tc>
            </w:tr>
          </w:tbl>
          <w:p w:rsidR="00C6072D" w:rsidRPr="000B04D4" w:rsidRDefault="00FA2C43" w:rsidP="00C6072D">
            <w:pPr>
              <w:pStyle w:val="Heading2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FA2C43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FA2C43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FA2C43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FA2C43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FA2C43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FA2C43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FA2C43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FA2C43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FA2C43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FA2C43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FA2C43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FA2C43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1e-33</w:t>
                  </w:r>
                </w:p>
              </w:tc>
            </w:tr>
          </w:tbl>
          <w:p w:rsidR="005F5B79" w:rsidRDefault="005F5B79" w:rsidP="000A7C6B"/>
        </w:tc>
      </w:tr>
      <w:bookmarkEnd w:id="18"/>
      <w:bookmarkEnd w:id="19"/>
      <w:bookmarkEnd w:id="20"/>
    </w:tbl>
    <w:p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50542D" w:rsidRPr="00FA2C43" w:rsidRDefault="00FA2C43" w:rsidP="00FA2C43">
            <w:pPr>
              <w:pStyle w:val="Heading1"/>
            </w:pPr>
            <w:bookmarkStart w:id="21" w:name="_Toc129865470"/>
            <w:r>
              <w:t>Beams</w:t>
            </w:r>
            <w:bookmarkEnd w:id="21"/>
          </w:p>
          <w:p w:rsidR="00EC2432" w:rsidRDefault="00FA2C43" w:rsidP="000A7C6B">
            <w:r>
              <w:rPr>
                <w:sz w:val="24"/>
                <w:szCs w:val="24"/>
              </w:rPr>
              <w:t>No Data</w:t>
            </w:r>
          </w:p>
        </w:tc>
      </w:tr>
    </w:tbl>
    <w:p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FA2C43" w:rsidP="000A7C6B">
            <w:pPr>
              <w:pStyle w:val="Heading1"/>
            </w:pPr>
            <w:bookmarkStart w:id="22" w:name="_Toc243733152"/>
            <w:bookmarkStart w:id="23" w:name="_Toc245020120"/>
            <w:bookmarkStart w:id="24" w:name="_Toc245020152"/>
            <w:bookmarkStart w:id="25" w:name="_Toc129865471"/>
            <w:r>
              <w:lastRenderedPageBreak/>
              <w:t>Study Results</w:t>
            </w:r>
            <w:bookmarkEnd w:id="25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395"/>
              <w:gridCol w:w="2963"/>
              <w:gridCol w:w="2356"/>
              <w:gridCol w:w="2824"/>
            </w:tblGrid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FA2C43" w:rsidRDefault="00FA2C43" w:rsidP="00FA2C43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FA2C43" w:rsidRDefault="00FA2C43" w:rsidP="00FA2C4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FA2C43" w:rsidRDefault="00FA2C43" w:rsidP="00FA2C4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FA2C43" w:rsidRDefault="00FA2C43" w:rsidP="00FA2C4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FA2C43" w:rsidTr="001E24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FA2C43" w:rsidRPr="004D2956" w:rsidRDefault="00FA2C43" w:rsidP="00FA2C43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FA2C43" w:rsidRPr="004D2956" w:rsidRDefault="00FA2C43" w:rsidP="00FA2C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FA2C43" w:rsidRDefault="00FA2C43" w:rsidP="00FA2C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6.131e-01N/m^2</w:t>
                  </w:r>
                </w:p>
                <w:p w:rsidR="00FA2C43" w:rsidRPr="004D2956" w:rsidRDefault="00FA2C43" w:rsidP="00FA2C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1083992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FA2C43" w:rsidRDefault="00FA2C43" w:rsidP="00FA2C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3.635e+08N/m^2</w:t>
                  </w:r>
                </w:p>
                <w:p w:rsidR="00FA2C43" w:rsidRPr="004D2956" w:rsidRDefault="00FA2C43" w:rsidP="00FA2C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1131217</w:t>
                  </w:r>
                </w:p>
              </w:tc>
            </w:tr>
            <w:tr w:rsidR="00FA2C43" w:rsidTr="001E24F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FA2C43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858000" cy="3790950"/>
                        <wp:effectExtent l="0" t="0" r="0" b="0"/>
                        <wp:docPr id="41" name="Picture 4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" name=""/>
                                <pic:cNvPicPr/>
                              </pic:nvPicPr>
                              <pic:blipFill>
                                <a:blip r:embed="rId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90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A2C43" w:rsidRPr="004D2956" w:rsidRDefault="00FA2C43" w:rsidP="00FA2C4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100_Y-AXIS-ASSEMBLY-Y-AXIS-Stress-Stress1</w:t>
                  </w:r>
                </w:p>
              </w:tc>
            </w:tr>
          </w:tbl>
          <w:p w:rsidR="00FA2C43" w:rsidRDefault="00FA2C43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00"/>
              <w:gridCol w:w="3235"/>
              <w:gridCol w:w="2499"/>
              <w:gridCol w:w="2104"/>
            </w:tblGrid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FA2C43" w:rsidRDefault="00FA2C43" w:rsidP="00FA2C43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FA2C43" w:rsidRDefault="00FA2C43" w:rsidP="00FA2C4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FA2C43" w:rsidRDefault="00FA2C43" w:rsidP="00FA2C4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FA2C43" w:rsidRDefault="00FA2C43" w:rsidP="00FA2C4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FA2C43" w:rsidTr="001E24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FA2C43" w:rsidRPr="004D2956" w:rsidRDefault="00FA2C43" w:rsidP="00FA2C43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FA2C43" w:rsidRPr="004D2956" w:rsidRDefault="00FA2C43" w:rsidP="00FA2C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FA2C43" w:rsidRDefault="00FA2C43" w:rsidP="00FA2C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0.000e+00mm</w:t>
                  </w:r>
                </w:p>
                <w:p w:rsidR="00FA2C43" w:rsidRPr="004D2956" w:rsidRDefault="00FA2C43" w:rsidP="00FA2C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28170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FA2C43" w:rsidRDefault="00FA2C43" w:rsidP="00FA2C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8.840e-01mm</w:t>
                  </w:r>
                </w:p>
                <w:p w:rsidR="00FA2C43" w:rsidRPr="004D2956" w:rsidRDefault="00FA2C43" w:rsidP="00FA2C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38</w:t>
                  </w:r>
                </w:p>
              </w:tc>
            </w:tr>
            <w:tr w:rsidR="00FA2C43" w:rsidTr="001E24F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FA2C43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3790950"/>
                        <wp:effectExtent l="0" t="0" r="0" b="0"/>
                        <wp:docPr id="42" name="Picture 4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" name=""/>
                                <pic:cNvPicPr/>
                              </pic:nvPicPr>
                              <pic:blipFill>
                                <a:blip r:embed="rId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90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A2C43" w:rsidRPr="004D2956" w:rsidRDefault="00FA2C43" w:rsidP="00FA2C4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100_Y-AXIS-ASSEMBLY-Y-AXIS-Displacement-Displacement1</w:t>
                  </w:r>
                </w:p>
              </w:tc>
            </w:tr>
          </w:tbl>
          <w:p w:rsidR="00FA2C43" w:rsidRDefault="00FA2C43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42"/>
              <w:gridCol w:w="3320"/>
              <w:gridCol w:w="2399"/>
              <w:gridCol w:w="2377"/>
            </w:tblGrid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FA2C43" w:rsidRDefault="00FA2C43" w:rsidP="00FA2C43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FA2C43" w:rsidRDefault="00FA2C43" w:rsidP="00FA2C4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FA2C43" w:rsidRDefault="00FA2C43" w:rsidP="00FA2C4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FA2C43" w:rsidRDefault="00FA2C43" w:rsidP="00FA2C4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FA2C43" w:rsidTr="001E24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FA2C43" w:rsidRPr="004D2956" w:rsidRDefault="00FA2C43" w:rsidP="00FA2C43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FA2C43" w:rsidRPr="004D2956" w:rsidRDefault="00FA2C43" w:rsidP="00FA2C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FA2C43" w:rsidRDefault="00FA2C43" w:rsidP="00FA2C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3.013e-12</w:t>
                  </w:r>
                </w:p>
                <w:p w:rsidR="00FA2C43" w:rsidRPr="004D2956" w:rsidRDefault="00FA2C43" w:rsidP="00FA2C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713465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FA2C43" w:rsidRDefault="00FA2C43" w:rsidP="00FA2C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1.372e-03</w:t>
                  </w:r>
                </w:p>
                <w:p w:rsidR="00FA2C43" w:rsidRPr="004D2956" w:rsidRDefault="00FA2C43" w:rsidP="00FA2C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749018</w:t>
                  </w:r>
                </w:p>
              </w:tc>
            </w:tr>
            <w:tr w:rsidR="00FA2C43" w:rsidTr="001E24F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FA2C43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3790950"/>
                        <wp:effectExtent l="0" t="0" r="0" b="0"/>
                        <wp:docPr id="43" name="Picture 4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" name=""/>
                                <pic:cNvPicPr/>
                              </pic:nvPicPr>
                              <pic:blipFill>
                                <a:blip r:embed="rId4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90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A2C43" w:rsidRPr="004D2956" w:rsidRDefault="00FA2C43" w:rsidP="00FA2C4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100_Y-AXIS-ASSEMBLY-Y-AXIS-Strain-Strain1</w:t>
                  </w:r>
                </w:p>
              </w:tc>
            </w:tr>
          </w:tbl>
          <w:p w:rsidR="00FA2C43" w:rsidRDefault="00FA2C43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62"/>
              <w:gridCol w:w="3294"/>
              <w:gridCol w:w="2338"/>
              <w:gridCol w:w="2444"/>
            </w:tblGrid>
            <w:tr w:rsidR="00FA2C43" w:rsidTr="001E24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FA2C43" w:rsidRDefault="00FA2C43" w:rsidP="00FA2C43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FA2C43" w:rsidRDefault="00FA2C43" w:rsidP="00FA2C4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FA2C43" w:rsidRDefault="00FA2C43" w:rsidP="00FA2C4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FA2C43" w:rsidRDefault="00FA2C43" w:rsidP="00FA2C4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FA2C43" w:rsidTr="001E24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FA2C43" w:rsidRPr="004D2956" w:rsidRDefault="00FA2C43" w:rsidP="00FA2C43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FA2C43" w:rsidRPr="004D2956" w:rsidRDefault="00FA2C43" w:rsidP="00FA2C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Automatic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FA2C43" w:rsidRDefault="00FA2C43" w:rsidP="00FA2C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8.033e-01</w:t>
                  </w:r>
                </w:p>
                <w:p w:rsidR="00FA2C43" w:rsidRPr="004D2956" w:rsidRDefault="00FA2C43" w:rsidP="00FA2C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1131217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FA2C43" w:rsidRDefault="00FA2C43" w:rsidP="00FA2C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4.763e+08</w:t>
                  </w:r>
                </w:p>
                <w:p w:rsidR="00FA2C43" w:rsidRPr="004D2956" w:rsidRDefault="00FA2C43" w:rsidP="00FA2C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1083992</w:t>
                  </w:r>
                </w:p>
              </w:tc>
            </w:tr>
            <w:tr w:rsidR="00FA2C43" w:rsidTr="001E24F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2C43" w:rsidRDefault="00FA2C43" w:rsidP="00FA2C43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3790950"/>
                        <wp:effectExtent l="0" t="0" r="0" b="0"/>
                        <wp:docPr id="44" name="Picture 4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4" name=""/>
                                <pic:cNvPicPr/>
                              </pic:nvPicPr>
                              <pic:blipFill>
                                <a:blip r:embed="rId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90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A2C43" w:rsidRPr="004D2956" w:rsidRDefault="00FA2C43" w:rsidP="00FA2C4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100_Y-AXIS-ASSEMBLY-Y-AXIS-Factor of Safety-Factor of Safety1</w:t>
                  </w:r>
                </w:p>
              </w:tc>
            </w:tr>
          </w:tbl>
          <w:p w:rsidR="00FA2C43" w:rsidRPr="000B04D4" w:rsidRDefault="00FA2C43" w:rsidP="000A7C6B"/>
          <w:bookmarkEnd w:id="22"/>
          <w:bookmarkEnd w:id="23"/>
          <w:bookmarkEnd w:id="24"/>
          <w:p w:rsidR="00EC2432" w:rsidRDefault="00EC2432" w:rsidP="000A7C6B"/>
        </w:tc>
      </w:tr>
    </w:tbl>
    <w:p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FA2C43" w:rsidP="00FA2C43">
            <w:pPr>
              <w:pStyle w:val="Heading1"/>
            </w:pPr>
            <w:bookmarkStart w:id="26" w:name="_Toc129865472"/>
            <w:r>
              <w:t>Conclusion</w:t>
            </w:r>
            <w:bookmarkEnd w:id="26"/>
          </w:p>
        </w:tc>
      </w:tr>
    </w:tbl>
    <w:p w:rsidR="00112287" w:rsidRDefault="0011228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112287" w:rsidTr="000A7C6B">
        <w:tc>
          <w:tcPr>
            <w:tcW w:w="11016" w:type="dxa"/>
          </w:tcPr>
          <w:p w:rsidR="00112287" w:rsidRDefault="00FA2C43" w:rsidP="00FA2C43">
            <w:pPr>
              <w:pStyle w:val="Heading1"/>
            </w:pPr>
            <w:bookmarkStart w:id="27" w:name="_Toc129865473"/>
            <w:r>
              <w:t>Appendix</w:t>
            </w:r>
            <w:bookmarkEnd w:id="27"/>
          </w:p>
        </w:tc>
      </w:tr>
    </w:tbl>
    <w:p w:rsidR="00AC3438" w:rsidRPr="00AC3438" w:rsidRDefault="00AC3438" w:rsidP="00FE0924"/>
    <w:sectPr w:rsidR="00AC3438" w:rsidRPr="00AC3438" w:rsidSect="00FA2C43">
      <w:footerReference w:type="default" r:id="rId49"/>
      <w:footerReference w:type="first" r:id="rId50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A2C43" w:rsidRDefault="00FA2C43" w:rsidP="00F25CD7">
      <w:pPr>
        <w:spacing w:after="0" w:line="240" w:lineRule="auto"/>
      </w:pPr>
      <w:r>
        <w:separator/>
      </w:r>
    </w:p>
  </w:endnote>
  <w:endnote w:type="continuationSeparator" w:id="0">
    <w:p w:rsidR="00FA2C43" w:rsidRDefault="00FA2C43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FA2C43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FA2C43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100_Y-AXIS-ASSEMBLY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FA2C43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FA2C43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100_Y-AXIS-ASSEMBLY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A2C43" w:rsidRDefault="00FA2C43" w:rsidP="00F25CD7">
      <w:pPr>
        <w:spacing w:after="0" w:line="240" w:lineRule="auto"/>
      </w:pPr>
      <w:r>
        <w:separator/>
      </w:r>
    </w:p>
  </w:footnote>
  <w:footnote w:type="continuationSeparator" w:id="0">
    <w:p w:rsidR="00FA2C43" w:rsidRDefault="00FA2C43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C43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2C43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AD1C7"/>
  <w15:docId w15:val="{E7E0FCFB-A38B-4F44-A38D-AD550DF39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g"/><Relationship Id="rId50" Type="http://schemas.openxmlformats.org/officeDocument/2006/relationships/footer" Target="footer2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g"/><Relationship Id="rId8" Type="http://schemas.openxmlformats.org/officeDocument/2006/relationships/image" Target="media/image2.jpe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6AAC7-2917-4F5C-B83C-F13ED3BB5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3</TotalTime>
  <Pages>19</Pages>
  <Words>2129</Words>
  <Characters>12138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14239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Tatwik Meesala</dc:creator>
  <cp:lastModifiedBy>Tatwik Meesala</cp:lastModifiedBy>
  <cp:revision>1</cp:revision>
  <dcterms:created xsi:type="dcterms:W3CDTF">2023-03-16T20:21:00Z</dcterms:created>
  <dcterms:modified xsi:type="dcterms:W3CDTF">2023-03-16T20:24:00Z</dcterms:modified>
</cp:coreProperties>
</file>